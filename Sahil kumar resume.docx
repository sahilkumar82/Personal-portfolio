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6821" w14:textId="77777777" w:rsidR="009C2411" w:rsidRDefault="00AB5A73" w:rsidP="009C2411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0C45D087" wp14:editId="0799A266">
                <wp:simplePos x="0" y="0"/>
                <wp:positionH relativeFrom="column">
                  <wp:posOffset>-676275</wp:posOffset>
                </wp:positionH>
                <wp:positionV relativeFrom="paragraph">
                  <wp:posOffset>-571500</wp:posOffset>
                </wp:positionV>
                <wp:extent cx="7772400" cy="10058400"/>
                <wp:effectExtent l="0" t="0" r="19050" b="1905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</wpg:grpSpPr>
                      <wps:wsp>
                        <wps:cNvPr id="1624173456" name="Rectangle 1" descr="Decorative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Rounded Rectangle 2"/>
                        <wps:cNvSpPr/>
                        <wps:spPr>
                          <a:xfrm>
                            <a:off x="219075" y="219075"/>
                            <a:ext cx="73152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grpFill/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D5AF3" id="Group 3" o:spid="_x0000_s1026" alt="&quot;&quot;" style="position:absolute;margin-left:-53.25pt;margin-top:-45pt;width:612pt;height:11in;z-index:-251656192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">
                <v:rect id="Rectangle 1" o:spid="_x0000_s1027" alt="Decorative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" filled="f" strokecolor="white [3212]" strokeweight="1pt"/>
                <v:roundrect id="Rounded Rectangle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" filled="f" strokecolor="white [3212]" strokeweight="2.25pt">
                  <v:stroke joinstyle="miter"/>
                </v:roundrect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5"/>
        <w:gridCol w:w="625"/>
        <w:gridCol w:w="2430"/>
        <w:gridCol w:w="270"/>
        <w:gridCol w:w="4775"/>
      </w:tblGrid>
      <w:tr w:rsidR="00AD0D32" w14:paraId="54948E19" w14:textId="77777777" w:rsidTr="00AD0D32">
        <w:trPr>
          <w:trHeight w:val="2880"/>
        </w:trPr>
        <w:tc>
          <w:tcPr>
            <w:tcW w:w="2610" w:type="dxa"/>
            <w:gridSpan w:val="5"/>
          </w:tcPr>
          <w:p w14:paraId="26377230" w14:textId="77777777" w:rsidR="00AD0D32" w:rsidRDefault="00AD0D32" w:rsidP="00667329">
            <w:r>
              <w:rPr>
                <w:noProof/>
                <w:lang w:val="en-AU" w:eastAsia="en-AU"/>
              </w:rPr>
              <w:drawing>
                <wp:inline distT="0" distB="0" distL="0" distR="0" wp14:anchorId="4A3F2FEE" wp14:editId="7853C600">
                  <wp:extent cx="1463040" cy="1463040"/>
                  <wp:effectExtent l="0" t="0" r="3810" b="3810"/>
                  <wp:docPr id="420037155" name="Graphic 6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7155" name="Graphic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0" w:type="dxa"/>
            <w:gridSpan w:val="3"/>
          </w:tcPr>
          <w:p w14:paraId="382457C1" w14:textId="2314F0C6" w:rsidR="00AD0D32" w:rsidRPr="0081288A" w:rsidRDefault="00E660B5" w:rsidP="00B34191">
            <w:pPr>
              <w:pStyle w:val="Title"/>
            </w:pPr>
            <w:r w:rsidRPr="0081288A">
              <w:t>Sahil kumar</w:t>
            </w:r>
          </w:p>
          <w:p w14:paraId="6547696B" w14:textId="1B4FDD94" w:rsidR="00AD0D32" w:rsidRPr="0081288A" w:rsidRDefault="00E660B5" w:rsidP="00526631">
            <w:pPr>
              <w:pStyle w:val="Subtitle"/>
            </w:pPr>
            <w:r w:rsidRPr="0081288A">
              <w:t>BCA</w:t>
            </w:r>
            <w:r w:rsidR="00AD0D32" w:rsidRPr="0081288A">
              <w:t xml:space="preserve"> | </w:t>
            </w:r>
            <w:r w:rsidRPr="0081288A">
              <w:t>7701861634</w:t>
            </w:r>
            <w:r w:rsidR="00AD0D32" w:rsidRPr="0081288A">
              <w:t xml:space="preserve"> | </w:t>
            </w:r>
            <w:r w:rsidRPr="0081288A">
              <w:t>sahilbadshah628@gmail.com</w:t>
            </w:r>
            <w:r w:rsidR="00AD0D32" w:rsidRPr="0081288A">
              <w:t xml:space="preserve"> | </w:t>
            </w:r>
          </w:p>
          <w:p w14:paraId="7FA413B2" w14:textId="7B497018" w:rsidR="00AD0D32" w:rsidRDefault="009E79A4" w:rsidP="00DE759B">
            <w:r>
              <w:t xml:space="preserve">Hello I am a Web developer </w:t>
            </w:r>
            <w:r w:rsidR="0077049C">
              <w:t>and I have 3 year</w:t>
            </w:r>
            <w:r w:rsidR="00972B39">
              <w:t>s</w:t>
            </w:r>
            <w:r w:rsidR="0077049C">
              <w:t xml:space="preserve"> of </w:t>
            </w:r>
            <w:r w:rsidR="00972B39">
              <w:t>E</w:t>
            </w:r>
            <w:r w:rsidR="0077049C">
              <w:t>xperience. I complete my graduation form ABE</w:t>
            </w:r>
            <w:r w:rsidR="00672142">
              <w:t>SIT, Ghaziabad.</w:t>
            </w:r>
            <w:r w:rsidR="00972B39">
              <w:t xml:space="preserve"> currently working at ABESIT as a Full stack developer.</w:t>
            </w:r>
            <w:r w:rsidR="00672142">
              <w:t xml:space="preserve"> </w:t>
            </w:r>
          </w:p>
        </w:tc>
      </w:tr>
      <w:tr w:rsidR="00667329" w14:paraId="6D217256" w14:textId="77777777" w:rsidTr="00667329">
        <w:trPr>
          <w:trHeight w:val="900"/>
        </w:trPr>
        <w:tc>
          <w:tcPr>
            <w:tcW w:w="10080" w:type="dxa"/>
            <w:gridSpan w:val="8"/>
          </w:tcPr>
          <w:p w14:paraId="621C276D" w14:textId="77777777" w:rsidR="00667329" w:rsidRPr="00667329" w:rsidRDefault="002F3111" w:rsidP="00667329">
            <w:pPr>
              <w:pStyle w:val="Heading1"/>
            </w:pPr>
            <w:sdt>
              <w:sdtPr>
                <w:id w:val="-1983300934"/>
                <w:placeholder>
                  <w:docPart w:val="46F3EE1060B648358DE80B1E533D2F5A"/>
                </w:placeholder>
                <w:temporary/>
                <w:showingPlcHdr/>
                <w15:appearance w15:val="hidden"/>
              </w:sdtPr>
              <w:sdtEndPr/>
              <w:sdtContent>
                <w:r w:rsidR="00667329" w:rsidRPr="00CF1A49">
                  <w:t>Experience</w:t>
                </w:r>
              </w:sdtContent>
            </w:sdt>
          </w:p>
        </w:tc>
      </w:tr>
      <w:tr w:rsidR="00667329" w14:paraId="0F668EBB" w14:textId="77777777" w:rsidTr="00683450">
        <w:trPr>
          <w:trHeight w:val="80"/>
        </w:trPr>
        <w:tc>
          <w:tcPr>
            <w:tcW w:w="1260" w:type="dxa"/>
            <w:vMerge w:val="restart"/>
          </w:tcPr>
          <w:p w14:paraId="0DFECA24" w14:textId="77777777" w:rsidR="00211B9C" w:rsidRDefault="00211B9C" w:rsidP="00667329">
            <w:pPr>
              <w:pStyle w:val="Heading3"/>
            </w:pPr>
            <w:r>
              <w:t>jan 2022</w:t>
            </w:r>
          </w:p>
          <w:p w14:paraId="372C431B" w14:textId="4C691088" w:rsidR="00667329" w:rsidRDefault="00AD7CD1" w:rsidP="00667329">
            <w:pPr>
              <w:pStyle w:val="Heading3"/>
            </w:pPr>
            <w:r>
              <w:t>dec</w:t>
            </w:r>
            <w:r w:rsidR="00211B9C">
              <w:t xml:space="preserve"> 202</w:t>
            </w:r>
            <w:r>
              <w:t>4</w:t>
            </w:r>
            <w:r w:rsidR="00667329">
              <w:t xml:space="preserve"> </w:t>
            </w:r>
          </w:p>
          <w:p w14:paraId="38173202" w14:textId="77777777" w:rsidR="00667329" w:rsidRPr="005579C9" w:rsidRDefault="00667329" w:rsidP="00EA62A2"/>
        </w:tc>
        <w:tc>
          <w:tcPr>
            <w:tcW w:w="540" w:type="dxa"/>
            <w:gridSpan w:val="2"/>
          </w:tcPr>
          <w:p w14:paraId="6CE65057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DCE734F" wp14:editId="500906C1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528C1BA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5" w:type="dxa"/>
          </w:tcPr>
          <w:p w14:paraId="5AA4FCBC" w14:textId="77777777" w:rsidR="00667329" w:rsidRPr="004823C2" w:rsidRDefault="00667329" w:rsidP="00667329"/>
        </w:tc>
        <w:tc>
          <w:tcPr>
            <w:tcW w:w="8095" w:type="dxa"/>
            <w:gridSpan w:val="4"/>
            <w:vMerge w:val="restart"/>
          </w:tcPr>
          <w:p w14:paraId="6A291E00" w14:textId="62436633" w:rsidR="00F36E23" w:rsidRDefault="00683450" w:rsidP="00683450">
            <w:pPr>
              <w:pStyle w:val="Heading2"/>
            </w:pPr>
            <w:r>
              <w:t>wip</w:t>
            </w:r>
            <w:r w:rsidR="00581AD3">
              <w:t>ro</w:t>
            </w:r>
          </w:p>
          <w:p w14:paraId="7FCA4FDB" w14:textId="761329C3" w:rsidR="00667329" w:rsidRDefault="00581AD3" w:rsidP="00581AD3">
            <w:r>
              <w:t xml:space="preserve">I work </w:t>
            </w:r>
            <w:r w:rsidR="005720DF">
              <w:t xml:space="preserve">with WIPRO </w:t>
            </w:r>
            <w:r>
              <w:t>as a software developer</w:t>
            </w:r>
            <w:r w:rsidR="005720DF">
              <w:t>.</w:t>
            </w:r>
            <w:r>
              <w:t xml:space="preserve"> </w:t>
            </w:r>
          </w:p>
        </w:tc>
      </w:tr>
      <w:tr w:rsidR="00667329" w14:paraId="4E63FB3D" w14:textId="77777777" w:rsidTr="00683450">
        <w:trPr>
          <w:trHeight w:val="900"/>
        </w:trPr>
        <w:tc>
          <w:tcPr>
            <w:tcW w:w="1260" w:type="dxa"/>
            <w:vMerge/>
          </w:tcPr>
          <w:p w14:paraId="6C7E4D4F" w14:textId="77777777" w:rsidR="00667329" w:rsidRDefault="00667329" w:rsidP="00EA62A2">
            <w:pPr>
              <w:pStyle w:val="Heading2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4468C470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0244D688" w14:textId="77777777" w:rsidR="00667329" w:rsidRDefault="00667329" w:rsidP="009C2411"/>
        </w:tc>
        <w:tc>
          <w:tcPr>
            <w:tcW w:w="185" w:type="dxa"/>
          </w:tcPr>
          <w:p w14:paraId="25E6CAB7" w14:textId="77777777" w:rsidR="00667329" w:rsidRPr="005579C9" w:rsidRDefault="00667329" w:rsidP="00DE759B"/>
        </w:tc>
        <w:tc>
          <w:tcPr>
            <w:tcW w:w="8095" w:type="dxa"/>
            <w:gridSpan w:val="4"/>
            <w:vMerge/>
          </w:tcPr>
          <w:p w14:paraId="21FBA7E0" w14:textId="77777777" w:rsidR="00667329" w:rsidRPr="005579C9" w:rsidRDefault="00667329" w:rsidP="00EA62A2">
            <w:pPr>
              <w:pStyle w:val="Heading2"/>
            </w:pPr>
          </w:p>
        </w:tc>
      </w:tr>
      <w:tr w:rsidR="00667329" w14:paraId="0E16A3F9" w14:textId="77777777" w:rsidTr="00667329">
        <w:trPr>
          <w:trHeight w:val="117"/>
        </w:trPr>
        <w:tc>
          <w:tcPr>
            <w:tcW w:w="1260" w:type="dxa"/>
            <w:vMerge w:val="restart"/>
          </w:tcPr>
          <w:p w14:paraId="6CAA3C35" w14:textId="28C8B8D8" w:rsidR="00667329" w:rsidRDefault="002F3111" w:rsidP="00667329">
            <w:pPr>
              <w:pStyle w:val="Heading3"/>
            </w:pPr>
            <w:sdt>
              <w:sdtPr>
                <w:id w:val="1948647176"/>
                <w:placeholder>
                  <w:docPart w:val="683F96C5D8AF4AB5878FCBC8886F3738"/>
                </w:placeholder>
                <w15:appearance w15:val="hidden"/>
              </w:sdtPr>
              <w:sdtEndPr/>
              <w:sdtContent>
                <w:r w:rsidR="00AD7CD1">
                  <w:t>mar 2025</w:t>
                </w:r>
              </w:sdtContent>
            </w:sdt>
            <w:r w:rsidR="00457AA3">
              <w:t xml:space="preserve"> </w:t>
            </w:r>
          </w:p>
        </w:tc>
        <w:tc>
          <w:tcPr>
            <w:tcW w:w="540" w:type="dxa"/>
            <w:gridSpan w:val="2"/>
          </w:tcPr>
          <w:p w14:paraId="59D4B06B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C925349" wp14:editId="6491D6D5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8B4E6C4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4F80D9C1" w14:textId="77777777" w:rsidR="00667329" w:rsidRPr="005579C9" w:rsidRDefault="00667329" w:rsidP="00667329"/>
        </w:tc>
        <w:tc>
          <w:tcPr>
            <w:tcW w:w="8100" w:type="dxa"/>
            <w:gridSpan w:val="4"/>
            <w:vMerge w:val="restart"/>
          </w:tcPr>
          <w:p w14:paraId="1D2E95A3" w14:textId="247F3B52" w:rsidR="00667329" w:rsidRPr="004823C2" w:rsidRDefault="00F36E23" w:rsidP="00667329">
            <w:pPr>
              <w:pStyle w:val="Heading2"/>
            </w:pPr>
            <w:r>
              <w:t>Amazon</w:t>
            </w:r>
          </w:p>
          <w:p w14:paraId="7256FC36" w14:textId="3769994C" w:rsidR="00667329" w:rsidRPr="005579C9" w:rsidRDefault="005720DF" w:rsidP="005720DF">
            <w:r>
              <w:t>I work with AMAZON as a full stack deve</w:t>
            </w:r>
            <w:r w:rsidR="00C36160">
              <w:t>l</w:t>
            </w:r>
            <w:r>
              <w:t>o</w:t>
            </w:r>
            <w:r w:rsidR="00C36160">
              <w:t>p</w:t>
            </w:r>
            <w:r>
              <w:t>er</w:t>
            </w:r>
            <w:r w:rsidR="00795BD7">
              <w:t>.</w:t>
            </w:r>
          </w:p>
        </w:tc>
      </w:tr>
      <w:tr w:rsidR="00667329" w14:paraId="23CD6AF9" w14:textId="77777777" w:rsidTr="00667329">
        <w:trPr>
          <w:trHeight w:val="783"/>
        </w:trPr>
        <w:tc>
          <w:tcPr>
            <w:tcW w:w="1260" w:type="dxa"/>
            <w:vMerge/>
          </w:tcPr>
          <w:p w14:paraId="159D40C8" w14:textId="77777777" w:rsidR="00667329" w:rsidRDefault="00667329" w:rsidP="00667329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4CCAEA68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1F8F8900" w14:textId="77777777" w:rsidR="00667329" w:rsidRDefault="00667329" w:rsidP="009C2411"/>
        </w:tc>
        <w:tc>
          <w:tcPr>
            <w:tcW w:w="180" w:type="dxa"/>
          </w:tcPr>
          <w:p w14:paraId="60878A15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4AC9339A" w14:textId="77777777" w:rsidR="00667329" w:rsidRPr="005579C9" w:rsidRDefault="00667329" w:rsidP="00EA62A2">
            <w:pPr>
              <w:pStyle w:val="Heading2"/>
            </w:pPr>
          </w:p>
        </w:tc>
      </w:tr>
      <w:tr w:rsidR="00AD0D32" w:rsidRPr="00AD0D32" w14:paraId="424C7403" w14:textId="77777777" w:rsidTr="00AD0D32">
        <w:trPr>
          <w:trHeight w:val="720"/>
        </w:trPr>
        <w:tc>
          <w:tcPr>
            <w:tcW w:w="10080" w:type="dxa"/>
            <w:gridSpan w:val="8"/>
          </w:tcPr>
          <w:p w14:paraId="1A8D85A3" w14:textId="77777777" w:rsidR="00AD0D32" w:rsidRPr="00AD0D32" w:rsidRDefault="00AD0D32" w:rsidP="00AD0D32"/>
        </w:tc>
      </w:tr>
      <w:tr w:rsidR="00667329" w14:paraId="765F5074" w14:textId="77777777" w:rsidTr="00AD0D32">
        <w:trPr>
          <w:trHeight w:val="907"/>
        </w:trPr>
        <w:tc>
          <w:tcPr>
            <w:tcW w:w="10080" w:type="dxa"/>
            <w:gridSpan w:val="8"/>
          </w:tcPr>
          <w:p w14:paraId="0A0B80F8" w14:textId="77777777" w:rsidR="00667329" w:rsidRPr="00667329" w:rsidRDefault="002F3111" w:rsidP="00AD0D32">
            <w:pPr>
              <w:pStyle w:val="Heading1"/>
              <w:rPr>
                <w:rFonts w:ascii="Gill Sans MT" w:eastAsiaTheme="minorHAnsi" w:hAnsi="Gill Sans MT" w:cstheme="minorBidi"/>
                <w:caps w:val="0"/>
                <w:color w:val="0B0402" w:themeColor="accent6" w:themeShade="1A"/>
                <w:spacing w:val="0"/>
                <w:sz w:val="20"/>
                <w:szCs w:val="22"/>
              </w:rPr>
            </w:pPr>
            <w:sdt>
              <w:sdtPr>
                <w:id w:val="-1908763273"/>
                <w:placeholder>
                  <w:docPart w:val="B8A2F6B0826B4DD78AB41AE498C7EE33"/>
                </w:placeholder>
                <w:temporary/>
                <w:showingPlcHdr/>
                <w15:appearance w15:val="hidden"/>
              </w:sdtPr>
              <w:sdtEndPr/>
              <w:sdtContent>
                <w:r w:rsidR="00667329" w:rsidRPr="00CF1A49">
                  <w:t>Education</w:t>
                </w:r>
              </w:sdtContent>
            </w:sdt>
          </w:p>
        </w:tc>
      </w:tr>
      <w:tr w:rsidR="00313CEB" w14:paraId="6C021B9F" w14:textId="77777777" w:rsidTr="00667329">
        <w:trPr>
          <w:trHeight w:val="270"/>
        </w:trPr>
        <w:tc>
          <w:tcPr>
            <w:tcW w:w="1260" w:type="dxa"/>
            <w:vMerge w:val="restart"/>
          </w:tcPr>
          <w:p w14:paraId="419E7258" w14:textId="66F48D96" w:rsidR="00313CEB" w:rsidRDefault="00E660B5" w:rsidP="00DE759B">
            <w:pPr>
              <w:pStyle w:val="Heading3"/>
            </w:pPr>
            <w:r>
              <w:t xml:space="preserve">sept </w:t>
            </w:r>
            <w:r w:rsidR="004B2B60">
              <w:t>2018</w:t>
            </w:r>
          </w:p>
        </w:tc>
        <w:tc>
          <w:tcPr>
            <w:tcW w:w="540" w:type="dxa"/>
            <w:gridSpan w:val="2"/>
          </w:tcPr>
          <w:p w14:paraId="76956BB6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602851D" wp14:editId="69B98565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9753392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5D522BD6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3468A15C" w14:textId="5CB6284C" w:rsidR="00313CEB" w:rsidRPr="004823C2" w:rsidRDefault="00E660B5" w:rsidP="00667329">
            <w:pPr>
              <w:pStyle w:val="Heading2"/>
            </w:pPr>
            <w:r>
              <w:t>BCa, Abesit ghaziabad</w:t>
            </w:r>
          </w:p>
          <w:p w14:paraId="2D03207D" w14:textId="77777777" w:rsidR="00313CEB" w:rsidRPr="005579C9" w:rsidRDefault="002F3111" w:rsidP="00457AA3">
            <w:sdt>
              <w:sdtPr>
                <w:id w:val="1971476172"/>
                <w:placeholder>
                  <w:docPart w:val="FC09390372C54FDF8DB2996903D5BC3E"/>
                </w:placeholder>
                <w:temporary/>
                <w:showingPlcHdr/>
                <w15:appearance w15:val="hidden"/>
              </w:sdtPr>
              <w:sdtEndPr/>
              <w:sdtContent>
                <w:r w:rsidR="00313CEB">
                  <w:t>R</w:t>
                </w:r>
                <w:r w:rsidR="00313CEB" w:rsidRPr="00FE792D">
                  <w:t xml:space="preserve">eceived the Dean's List award for maintaining a </w:t>
                </w:r>
                <w:r w:rsidR="00457AA3" w:rsidRPr="00FE792D">
                  <w:t>high</w:t>
                </w:r>
                <w:r w:rsidR="003C0547">
                  <w:t xml:space="preserve"> </w:t>
                </w:r>
                <w:r w:rsidR="00457AA3" w:rsidRPr="00FE792D">
                  <w:t>grade</w:t>
                </w:r>
                <w:r w:rsidR="00313CEB" w:rsidRPr="00FE792D">
                  <w:t xml:space="preserve"> point average and academic excellence.</w:t>
                </w:r>
              </w:sdtContent>
            </w:sdt>
            <w:r w:rsidR="00457AA3">
              <w:t xml:space="preserve"> </w:t>
            </w:r>
          </w:p>
        </w:tc>
      </w:tr>
      <w:tr w:rsidR="00313CEB" w14:paraId="1C625A74" w14:textId="77777777" w:rsidTr="00667329">
        <w:trPr>
          <w:trHeight w:val="783"/>
        </w:trPr>
        <w:tc>
          <w:tcPr>
            <w:tcW w:w="1260" w:type="dxa"/>
            <w:vMerge/>
          </w:tcPr>
          <w:p w14:paraId="27EA9627" w14:textId="77777777" w:rsidR="00313CE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6D8F2584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279F2081" w14:textId="77777777" w:rsidR="00313CEB" w:rsidRDefault="00313CEB" w:rsidP="009C2411"/>
        </w:tc>
        <w:tc>
          <w:tcPr>
            <w:tcW w:w="180" w:type="dxa"/>
          </w:tcPr>
          <w:p w14:paraId="1EAECFE7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336A9EFF" w14:textId="77777777" w:rsidR="00313CEB" w:rsidRPr="005579C9" w:rsidRDefault="00313CEB" w:rsidP="00DE759B"/>
        </w:tc>
      </w:tr>
      <w:tr w:rsidR="00313CEB" w14:paraId="4351D42D" w14:textId="77777777" w:rsidTr="00667329">
        <w:trPr>
          <w:trHeight w:val="180"/>
        </w:trPr>
        <w:tc>
          <w:tcPr>
            <w:tcW w:w="1260" w:type="dxa"/>
            <w:vMerge w:val="restart"/>
          </w:tcPr>
          <w:p w14:paraId="0434E85D" w14:textId="76C495FD" w:rsidR="00313CEB" w:rsidRDefault="004B2B60" w:rsidP="00DE759B">
            <w:pPr>
              <w:pStyle w:val="Heading3"/>
            </w:pPr>
            <w:r>
              <w:t>sept 202</w:t>
            </w:r>
            <w:r w:rsidR="00211B9C">
              <w:t>1</w:t>
            </w:r>
          </w:p>
        </w:tc>
        <w:tc>
          <w:tcPr>
            <w:tcW w:w="540" w:type="dxa"/>
            <w:gridSpan w:val="2"/>
          </w:tcPr>
          <w:p w14:paraId="7CC2F18D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AC3A45D" wp14:editId="4E8562F2">
                      <wp:extent cx="137160" cy="137160"/>
                      <wp:effectExtent l="19050" t="19050" r="15240" b="15240"/>
                      <wp:docPr id="4" name="Oval 4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00A5FE2" id="Oval 4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5DB9B026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37A77A72" w14:textId="2298D87E" w:rsidR="00313CEB" w:rsidRPr="004823C2" w:rsidRDefault="00E03062" w:rsidP="00DE759B">
            <w:pPr>
              <w:pStyle w:val="Heading2"/>
            </w:pPr>
            <w:r>
              <w:t>MCA, ABESIT GHAziabad</w:t>
            </w:r>
          </w:p>
          <w:p w14:paraId="2F113CAF" w14:textId="51A00191" w:rsidR="00313CEB" w:rsidRPr="005579C9" w:rsidRDefault="00C36160" w:rsidP="00DE759B">
            <w:sdt>
              <w:sdtPr>
                <w:id w:val="1422056610"/>
                <w:placeholder>
                  <w:docPart w:val="B7B18D407EBD432FA09DD8E931A68701"/>
                </w:placeholder>
                <w:temporary/>
                <w:showingPlcHdr/>
                <w15:appearance w15:val="hidden"/>
              </w:sdtPr>
              <w:sdtContent>
                <w:r>
                  <w:t>R</w:t>
                </w:r>
                <w:r w:rsidRPr="00FE792D">
                  <w:t>eceived the Dean's List award for maintaining a high</w:t>
                </w:r>
                <w:r>
                  <w:t xml:space="preserve"> </w:t>
                </w:r>
                <w:r w:rsidRPr="00FE792D">
                  <w:t>grade point average and academic excellence.</w:t>
                </w:r>
              </w:sdtContent>
            </w:sdt>
          </w:p>
        </w:tc>
      </w:tr>
      <w:tr w:rsidR="00313CEB" w14:paraId="3041626E" w14:textId="77777777" w:rsidTr="00667329">
        <w:trPr>
          <w:trHeight w:val="783"/>
        </w:trPr>
        <w:tc>
          <w:tcPr>
            <w:tcW w:w="1260" w:type="dxa"/>
            <w:vMerge/>
          </w:tcPr>
          <w:p w14:paraId="35458A94" w14:textId="77777777" w:rsidR="00313CEB" w:rsidRPr="00DE759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47E22D80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4AF86A41" w14:textId="77777777" w:rsidR="00313CEB" w:rsidRDefault="00313CEB" w:rsidP="009C2411"/>
        </w:tc>
        <w:tc>
          <w:tcPr>
            <w:tcW w:w="180" w:type="dxa"/>
          </w:tcPr>
          <w:p w14:paraId="371128E3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285A6E2C" w14:textId="77777777" w:rsidR="00313CEB" w:rsidRPr="005579C9" w:rsidRDefault="00313CEB" w:rsidP="00DE759B"/>
        </w:tc>
      </w:tr>
      <w:tr w:rsidR="00AD0D32" w:rsidRPr="00AD0D32" w14:paraId="1475106B" w14:textId="77777777" w:rsidTr="00AD0D32">
        <w:trPr>
          <w:trHeight w:val="432"/>
        </w:trPr>
        <w:tc>
          <w:tcPr>
            <w:tcW w:w="10080" w:type="dxa"/>
            <w:gridSpan w:val="8"/>
          </w:tcPr>
          <w:p w14:paraId="5769E4A2" w14:textId="77777777" w:rsidR="00AD0D32" w:rsidRPr="00AD0D32" w:rsidRDefault="00AD0D32" w:rsidP="00AD0D32"/>
        </w:tc>
      </w:tr>
      <w:tr w:rsidR="006307EA" w14:paraId="7D5A90BA" w14:textId="77777777" w:rsidTr="00AD0D32">
        <w:trPr>
          <w:trHeight w:val="907"/>
        </w:trPr>
        <w:tc>
          <w:tcPr>
            <w:tcW w:w="5040" w:type="dxa"/>
            <w:gridSpan w:val="6"/>
          </w:tcPr>
          <w:p w14:paraId="6A038C1F" w14:textId="77777777" w:rsidR="006307EA" w:rsidRPr="005579C9" w:rsidRDefault="002F3111" w:rsidP="00AD0D32">
            <w:pPr>
              <w:pStyle w:val="Heading1"/>
            </w:pPr>
            <w:sdt>
              <w:sdtPr>
                <w:id w:val="-1392877668"/>
                <w:placeholder>
                  <w:docPart w:val="C4C2FBADAD914B03A485453C11BA74A9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270" w:type="dxa"/>
          </w:tcPr>
          <w:p w14:paraId="25236465" w14:textId="77777777" w:rsidR="006307EA" w:rsidRPr="005579C9" w:rsidRDefault="006307EA" w:rsidP="00AD0D32"/>
        </w:tc>
        <w:tc>
          <w:tcPr>
            <w:tcW w:w="4770" w:type="dxa"/>
          </w:tcPr>
          <w:p w14:paraId="59CF3614" w14:textId="77777777" w:rsidR="006307EA" w:rsidRPr="005579C9" w:rsidRDefault="002F3111" w:rsidP="00AD0D32">
            <w:pPr>
              <w:pStyle w:val="Heading1"/>
            </w:pPr>
            <w:sdt>
              <w:sdtPr>
                <w:id w:val="926163282"/>
                <w:placeholder>
                  <w:docPart w:val="2F4CDEF4007D435792646293472A507D"/>
                </w:placeholder>
                <w:temporary/>
                <w:showingPlcHdr/>
                <w15:appearance w15:val="hidden"/>
              </w:sdtPr>
              <w:sdtEndPr/>
              <w:sdtContent>
                <w:r w:rsidR="006307EA">
                  <w:t>Activities</w:t>
                </w:r>
              </w:sdtContent>
            </w:sdt>
          </w:p>
        </w:tc>
      </w:tr>
      <w:tr w:rsidR="006307EA" w:rsidRPr="00E660B5" w14:paraId="348E4B53" w14:textId="77777777" w:rsidTr="006307EA">
        <w:trPr>
          <w:trHeight w:val="783"/>
        </w:trPr>
        <w:tc>
          <w:tcPr>
            <w:tcW w:w="5040" w:type="dxa"/>
            <w:gridSpan w:val="6"/>
          </w:tcPr>
          <w:p w14:paraId="166F2C41" w14:textId="0B8E5812" w:rsidR="006307EA" w:rsidRPr="00457AA3" w:rsidRDefault="00A13D26" w:rsidP="00457AA3">
            <w:pPr>
              <w:pStyle w:val="ListBullet"/>
            </w:pPr>
            <w:r>
              <w:t>Strong knowledge of HTML.</w:t>
            </w:r>
          </w:p>
          <w:p w14:paraId="420176AE" w14:textId="00B3AAF8" w:rsidR="006307EA" w:rsidRPr="00457AA3" w:rsidRDefault="00A13D26" w:rsidP="00A13D26">
            <w:pPr>
              <w:pStyle w:val="ListBullet"/>
            </w:pPr>
            <w:r>
              <w:t xml:space="preserve">Strong knowledge </w:t>
            </w:r>
            <w:r w:rsidR="00E03062">
              <w:t>o</w:t>
            </w:r>
            <w:r>
              <w:t xml:space="preserve">f </w:t>
            </w:r>
            <w:r w:rsidR="00E03062">
              <w:t>CSS</w:t>
            </w:r>
            <w:r>
              <w:t>.</w:t>
            </w:r>
          </w:p>
          <w:p w14:paraId="4D32CC79" w14:textId="099880F6" w:rsidR="006307EA" w:rsidRPr="006E1507" w:rsidRDefault="00A13D26" w:rsidP="00E03062">
            <w:pPr>
              <w:pStyle w:val="ListBullet"/>
            </w:pPr>
            <w:r>
              <w:t xml:space="preserve">Strong knowledge </w:t>
            </w:r>
            <w:r w:rsidR="00E03062">
              <w:t>of Java script</w:t>
            </w:r>
            <w:r>
              <w:t>.</w:t>
            </w:r>
          </w:p>
          <w:p w14:paraId="30DB20F0" w14:textId="1B3C436B" w:rsidR="006307EA" w:rsidRPr="005579C9" w:rsidRDefault="00E03062" w:rsidP="00DE759B">
            <w:pPr>
              <w:pStyle w:val="ListBullet"/>
            </w:pPr>
            <w:r>
              <w:t>I make responsive websites using Bootstrap.</w:t>
            </w:r>
          </w:p>
        </w:tc>
        <w:tc>
          <w:tcPr>
            <w:tcW w:w="270" w:type="dxa"/>
          </w:tcPr>
          <w:p w14:paraId="618B6F00" w14:textId="77777777" w:rsidR="006307EA" w:rsidRPr="006E1507" w:rsidRDefault="006307EA" w:rsidP="00DE759B"/>
        </w:tc>
        <w:tc>
          <w:tcPr>
            <w:tcW w:w="4770" w:type="dxa"/>
          </w:tcPr>
          <w:p w14:paraId="3D2E4EB5" w14:textId="77777777" w:rsidR="006307EA" w:rsidRPr="005579C9" w:rsidRDefault="002F3111" w:rsidP="00DE759B">
            <w:sdt>
              <w:sdtPr>
                <w:id w:val="-1275313765"/>
                <w:placeholder>
                  <w:docPart w:val="45A8ECBD752A4E889F834437CB9AE0A1"/>
                </w:placeholder>
                <w:temporary/>
                <w:showingPlcHdr/>
                <w15:appearance w15:val="hidden"/>
              </w:sdtPr>
              <w:sdtEndPr/>
              <w:sdtContent>
                <w:r w:rsidR="006307EA">
                  <w:t xml:space="preserve">Active </w:t>
                </w:r>
                <w:r w:rsidR="006307EA" w:rsidRPr="003134D7">
                  <w:t xml:space="preserve">member of the </w:t>
                </w:r>
                <w:r w:rsidR="006307EA" w:rsidRPr="00235AB5">
                  <w:t>National Association of Pharmacy Professionals (NAPP)</w:t>
                </w:r>
                <w:r w:rsidR="006307EA" w:rsidRPr="003134D7">
                  <w:t xml:space="preserve"> and participated in various volunteer and networking events aimed at promoting the role of pharmacists in healthcare.</w:t>
                </w:r>
              </w:sdtContent>
            </w:sdt>
          </w:p>
        </w:tc>
      </w:tr>
    </w:tbl>
    <w:p w14:paraId="51EC7343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BF3B5" w14:textId="77777777" w:rsidR="002F3111" w:rsidRDefault="002F3111" w:rsidP="003D42E9">
      <w:r>
        <w:separator/>
      </w:r>
    </w:p>
  </w:endnote>
  <w:endnote w:type="continuationSeparator" w:id="0">
    <w:p w14:paraId="00CBAD46" w14:textId="77777777" w:rsidR="002F3111" w:rsidRDefault="002F3111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2CA7F" w14:textId="77777777" w:rsidR="002F3111" w:rsidRDefault="002F3111" w:rsidP="003D42E9">
      <w:r>
        <w:separator/>
      </w:r>
    </w:p>
  </w:footnote>
  <w:footnote w:type="continuationSeparator" w:id="0">
    <w:p w14:paraId="0C55D137" w14:textId="77777777" w:rsidR="002F3111" w:rsidRDefault="002F3111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2843">
    <w:abstractNumId w:val="0"/>
  </w:num>
  <w:num w:numId="2" w16cid:durableId="1210998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0B5"/>
    <w:rsid w:val="000761F2"/>
    <w:rsid w:val="000D60A5"/>
    <w:rsid w:val="000E055C"/>
    <w:rsid w:val="00180710"/>
    <w:rsid w:val="0019254A"/>
    <w:rsid w:val="001A07E0"/>
    <w:rsid w:val="001D5578"/>
    <w:rsid w:val="001D7755"/>
    <w:rsid w:val="00211B9C"/>
    <w:rsid w:val="00231540"/>
    <w:rsid w:val="002370D3"/>
    <w:rsid w:val="002F3111"/>
    <w:rsid w:val="0030456C"/>
    <w:rsid w:val="00313CEB"/>
    <w:rsid w:val="00315265"/>
    <w:rsid w:val="00322C94"/>
    <w:rsid w:val="0039032E"/>
    <w:rsid w:val="003C0547"/>
    <w:rsid w:val="003D42E9"/>
    <w:rsid w:val="003E4645"/>
    <w:rsid w:val="003F4542"/>
    <w:rsid w:val="00413FAB"/>
    <w:rsid w:val="00430E0C"/>
    <w:rsid w:val="00457AA3"/>
    <w:rsid w:val="004823C2"/>
    <w:rsid w:val="00483E87"/>
    <w:rsid w:val="004940BD"/>
    <w:rsid w:val="004A6BB1"/>
    <w:rsid w:val="004B2B60"/>
    <w:rsid w:val="00523B0B"/>
    <w:rsid w:val="00526631"/>
    <w:rsid w:val="00526D6E"/>
    <w:rsid w:val="00531E08"/>
    <w:rsid w:val="005720DF"/>
    <w:rsid w:val="00581AD3"/>
    <w:rsid w:val="005B647F"/>
    <w:rsid w:val="005B65A2"/>
    <w:rsid w:val="0061481A"/>
    <w:rsid w:val="006307EA"/>
    <w:rsid w:val="0063153B"/>
    <w:rsid w:val="00667329"/>
    <w:rsid w:val="00671B73"/>
    <w:rsid w:val="00672142"/>
    <w:rsid w:val="00683450"/>
    <w:rsid w:val="00713365"/>
    <w:rsid w:val="00724932"/>
    <w:rsid w:val="00744959"/>
    <w:rsid w:val="0077049C"/>
    <w:rsid w:val="00795BD7"/>
    <w:rsid w:val="007B67D3"/>
    <w:rsid w:val="008038BB"/>
    <w:rsid w:val="0081288A"/>
    <w:rsid w:val="008543EA"/>
    <w:rsid w:val="00865306"/>
    <w:rsid w:val="008E42E7"/>
    <w:rsid w:val="008F52BA"/>
    <w:rsid w:val="009048D2"/>
    <w:rsid w:val="00960AE6"/>
    <w:rsid w:val="00972B39"/>
    <w:rsid w:val="009C2411"/>
    <w:rsid w:val="009E79A4"/>
    <w:rsid w:val="00A13D26"/>
    <w:rsid w:val="00A457B0"/>
    <w:rsid w:val="00A6401B"/>
    <w:rsid w:val="00A9448F"/>
    <w:rsid w:val="00AB5A73"/>
    <w:rsid w:val="00AD0D32"/>
    <w:rsid w:val="00AD7CD1"/>
    <w:rsid w:val="00B067CD"/>
    <w:rsid w:val="00B10234"/>
    <w:rsid w:val="00B21DA3"/>
    <w:rsid w:val="00B34191"/>
    <w:rsid w:val="00B70A77"/>
    <w:rsid w:val="00B758ED"/>
    <w:rsid w:val="00BA6B97"/>
    <w:rsid w:val="00BE1980"/>
    <w:rsid w:val="00C232CB"/>
    <w:rsid w:val="00C36160"/>
    <w:rsid w:val="00C832BD"/>
    <w:rsid w:val="00D51E18"/>
    <w:rsid w:val="00D7168E"/>
    <w:rsid w:val="00DE759B"/>
    <w:rsid w:val="00E03062"/>
    <w:rsid w:val="00E0696E"/>
    <w:rsid w:val="00E660B5"/>
    <w:rsid w:val="00EA62A2"/>
    <w:rsid w:val="00EB6FE0"/>
    <w:rsid w:val="00EC5D87"/>
    <w:rsid w:val="00EE4AD0"/>
    <w:rsid w:val="00F36E23"/>
    <w:rsid w:val="00F85A56"/>
    <w:rsid w:val="00F96D85"/>
    <w:rsid w:val="00FA4408"/>
    <w:rsid w:val="00FB0432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84290"/>
  <w15:chartTrackingRefBased/>
  <w15:docId w15:val="{0BDDB775-003F-4E76-B975-8BE962B7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hil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F3EE1060B648358DE80B1E533D2F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4AAC69-F46D-48EA-91D1-DE12342CED81}"/>
      </w:docPartPr>
      <w:docPartBody>
        <w:p w:rsidR="000A3B0A" w:rsidRDefault="00744EA2">
          <w:pPr>
            <w:pStyle w:val="46F3EE1060B648358DE80B1E533D2F5A"/>
          </w:pPr>
          <w:r w:rsidRPr="00CF1A49">
            <w:t>Experience</w:t>
          </w:r>
        </w:p>
      </w:docPartBody>
    </w:docPart>
    <w:docPart>
      <w:docPartPr>
        <w:name w:val="683F96C5D8AF4AB5878FCBC8886F37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D4A71-34F5-4AAA-96CB-43CC6FD230E5}"/>
      </w:docPartPr>
      <w:docPartBody>
        <w:p w:rsidR="000A3B0A" w:rsidRDefault="00744EA2">
          <w:pPr>
            <w:pStyle w:val="683F96C5D8AF4AB5878FCBC8886F3738"/>
          </w:pPr>
          <w:r w:rsidRPr="00457AA3">
            <w:t>Mar 20XX-</w:t>
          </w:r>
          <w:r w:rsidRPr="00457AA3">
            <w:br/>
            <w:t>Jan 20XX</w:t>
          </w:r>
        </w:p>
      </w:docPartBody>
    </w:docPart>
    <w:docPart>
      <w:docPartPr>
        <w:name w:val="B8A2F6B0826B4DD78AB41AE498C7E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D0996-13A1-409A-B7D7-F318D898CE8F}"/>
      </w:docPartPr>
      <w:docPartBody>
        <w:p w:rsidR="000A3B0A" w:rsidRDefault="00744EA2">
          <w:pPr>
            <w:pStyle w:val="B8A2F6B0826B4DD78AB41AE498C7EE33"/>
          </w:pPr>
          <w:r w:rsidRPr="00CF1A49">
            <w:t>Education</w:t>
          </w:r>
        </w:p>
      </w:docPartBody>
    </w:docPart>
    <w:docPart>
      <w:docPartPr>
        <w:name w:val="FC09390372C54FDF8DB2996903D5BC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945A5-301A-484D-818F-D19B1E9AAF3B}"/>
      </w:docPartPr>
      <w:docPartBody>
        <w:p w:rsidR="000A3B0A" w:rsidRDefault="00744EA2">
          <w:pPr>
            <w:pStyle w:val="FC09390372C54FDF8DB2996903D5BC3E"/>
          </w:pPr>
          <w:r>
            <w:t>R</w:t>
          </w:r>
          <w:r w:rsidRPr="00FE792D">
            <w:t>eceived the Dean's List award for maintaining a high</w:t>
          </w:r>
          <w:r>
            <w:t xml:space="preserve"> </w:t>
          </w:r>
          <w:r w:rsidRPr="00FE792D">
            <w:t>grade point average and academic excellence.</w:t>
          </w:r>
        </w:p>
      </w:docPartBody>
    </w:docPart>
    <w:docPart>
      <w:docPartPr>
        <w:name w:val="C4C2FBADAD914B03A485453C11BA7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87EFD-4637-4346-A089-0952E4862932}"/>
      </w:docPartPr>
      <w:docPartBody>
        <w:p w:rsidR="000A3B0A" w:rsidRDefault="00744EA2">
          <w:pPr>
            <w:pStyle w:val="C4C2FBADAD914B03A485453C11BA74A9"/>
          </w:pPr>
          <w:r w:rsidRPr="00CF1A49">
            <w:t>Skills</w:t>
          </w:r>
        </w:p>
      </w:docPartBody>
    </w:docPart>
    <w:docPart>
      <w:docPartPr>
        <w:name w:val="2F4CDEF4007D435792646293472A50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8D2F9-C993-426E-9D70-EF2BED7E85CB}"/>
      </w:docPartPr>
      <w:docPartBody>
        <w:p w:rsidR="000A3B0A" w:rsidRDefault="00744EA2">
          <w:pPr>
            <w:pStyle w:val="2F4CDEF4007D435792646293472A507D"/>
          </w:pPr>
          <w:r>
            <w:t>Activities</w:t>
          </w:r>
        </w:p>
      </w:docPartBody>
    </w:docPart>
    <w:docPart>
      <w:docPartPr>
        <w:name w:val="45A8ECBD752A4E889F834437CB9AE0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26700B-9FFF-4EF9-A0E9-054236136712}"/>
      </w:docPartPr>
      <w:docPartBody>
        <w:p w:rsidR="000A3B0A" w:rsidRDefault="00744EA2">
          <w:pPr>
            <w:pStyle w:val="45A8ECBD752A4E889F834437CB9AE0A1"/>
          </w:pPr>
          <w:r>
            <w:t xml:space="preserve">Active </w:t>
          </w:r>
          <w:r w:rsidRPr="003134D7">
            <w:t xml:space="preserve">member of the </w:t>
          </w:r>
          <w:r w:rsidRPr="00235AB5">
            <w:t>National Association of Pharmacy Professionals (NAPP)</w:t>
          </w:r>
          <w:r w:rsidRPr="003134D7">
            <w:t xml:space="preserve"> and participated in various volunteer and networking events aimed at promoting the role of pharmacists in healthcare.</w:t>
          </w:r>
        </w:p>
      </w:docPartBody>
    </w:docPart>
    <w:docPart>
      <w:docPartPr>
        <w:name w:val="B7B18D407EBD432FA09DD8E931A68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E0C640-B697-4595-A22D-69E25D115A67}"/>
      </w:docPartPr>
      <w:docPartBody>
        <w:p w:rsidR="00744EA2" w:rsidRDefault="000A3B0A" w:rsidP="000A3B0A">
          <w:pPr>
            <w:pStyle w:val="B7B18D407EBD432FA09DD8E931A68701"/>
          </w:pPr>
          <w:r>
            <w:t>R</w:t>
          </w:r>
          <w:r w:rsidRPr="00FE792D">
            <w:t>eceived the Dean's List award for maintaining a high</w:t>
          </w:r>
          <w:r>
            <w:t xml:space="preserve"> </w:t>
          </w:r>
          <w:r w:rsidRPr="00FE792D">
            <w:t>grade point average and academic excellence.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69"/>
    <w:rsid w:val="000A3B0A"/>
    <w:rsid w:val="00526D6E"/>
    <w:rsid w:val="00744EA2"/>
    <w:rsid w:val="00A62069"/>
    <w:rsid w:val="00B2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81BDC06762F493EBCAEB5EC8F9092C6">
    <w:name w:val="981BDC06762F493EBCAEB5EC8F9092C6"/>
  </w:style>
  <w:style w:type="paragraph" w:customStyle="1" w:styleId="087DD545AC5F4908A434BB49F63F9E12">
    <w:name w:val="087DD545AC5F4908A434BB49F63F9E12"/>
  </w:style>
  <w:style w:type="paragraph" w:customStyle="1" w:styleId="C34E6B6690F143B8BAAAEDA4BEEA0636">
    <w:name w:val="C34E6B6690F143B8BAAAEDA4BEEA0636"/>
  </w:style>
  <w:style w:type="paragraph" w:customStyle="1" w:styleId="B431BD6120AB40CFB0B9B446095E786E">
    <w:name w:val="B431BD6120AB40CFB0B9B446095E786E"/>
  </w:style>
  <w:style w:type="paragraph" w:customStyle="1" w:styleId="FDD22E8755D44461A0126EA3C0E70613">
    <w:name w:val="FDD22E8755D44461A0126EA3C0E70613"/>
  </w:style>
  <w:style w:type="paragraph" w:customStyle="1" w:styleId="6769A077EFF5487E8C2814A56A479BF0">
    <w:name w:val="6769A077EFF5487E8C2814A56A479BF0"/>
  </w:style>
  <w:style w:type="paragraph" w:customStyle="1" w:styleId="46F3EE1060B648358DE80B1E533D2F5A">
    <w:name w:val="46F3EE1060B648358DE80B1E533D2F5A"/>
  </w:style>
  <w:style w:type="paragraph" w:customStyle="1" w:styleId="86B44C32CDEA444BAFA63233655B85FE">
    <w:name w:val="86B44C32CDEA444BAFA63233655B85FE"/>
  </w:style>
  <w:style w:type="paragraph" w:customStyle="1" w:styleId="C6CC87B6CA9C4874B9EDC22B78B94768">
    <w:name w:val="C6CC87B6CA9C4874B9EDC22B78B94768"/>
  </w:style>
  <w:style w:type="paragraph" w:customStyle="1" w:styleId="FF3144F2192F4904BF5036281EC3D108">
    <w:name w:val="FF3144F2192F4904BF5036281EC3D108"/>
  </w:style>
  <w:style w:type="paragraph" w:customStyle="1" w:styleId="683F96C5D8AF4AB5878FCBC8886F3738">
    <w:name w:val="683F96C5D8AF4AB5878FCBC8886F3738"/>
  </w:style>
  <w:style w:type="paragraph" w:customStyle="1" w:styleId="75D459C57761470A9BEBBE7E182DD6B0">
    <w:name w:val="75D459C57761470A9BEBBE7E182DD6B0"/>
  </w:style>
  <w:style w:type="paragraph" w:customStyle="1" w:styleId="8717250671164FC69D1A1F2E938CD44B">
    <w:name w:val="8717250671164FC69D1A1F2E938CD44B"/>
  </w:style>
  <w:style w:type="paragraph" w:customStyle="1" w:styleId="B8A2F6B0826B4DD78AB41AE498C7EE33">
    <w:name w:val="B8A2F6B0826B4DD78AB41AE498C7EE33"/>
  </w:style>
  <w:style w:type="paragraph" w:customStyle="1" w:styleId="332ADB794662465FB39DE77B8A7326A3">
    <w:name w:val="332ADB794662465FB39DE77B8A7326A3"/>
  </w:style>
  <w:style w:type="paragraph" w:customStyle="1" w:styleId="7326197F19C1458A933B7B5E81D5345D">
    <w:name w:val="7326197F19C1458A933B7B5E81D5345D"/>
  </w:style>
  <w:style w:type="paragraph" w:customStyle="1" w:styleId="FC09390372C54FDF8DB2996903D5BC3E">
    <w:name w:val="FC09390372C54FDF8DB2996903D5BC3E"/>
  </w:style>
  <w:style w:type="paragraph" w:customStyle="1" w:styleId="8FC55984A40748679B214A35A1F9690F">
    <w:name w:val="8FC55984A40748679B214A35A1F9690F"/>
  </w:style>
  <w:style w:type="paragraph" w:customStyle="1" w:styleId="4CD5FC36611245B78B1878F032776C4E">
    <w:name w:val="4CD5FC36611245B78B1878F032776C4E"/>
  </w:style>
  <w:style w:type="paragraph" w:customStyle="1" w:styleId="B7A37C143AE44E5CA5BCC11AD626BC62">
    <w:name w:val="B7A37C143AE44E5CA5BCC11AD626BC62"/>
  </w:style>
  <w:style w:type="paragraph" w:customStyle="1" w:styleId="C4C2FBADAD914B03A485453C11BA74A9">
    <w:name w:val="C4C2FBADAD914B03A485453C11BA74A9"/>
  </w:style>
  <w:style w:type="paragraph" w:customStyle="1" w:styleId="2F4CDEF4007D435792646293472A507D">
    <w:name w:val="2F4CDEF4007D435792646293472A507D"/>
  </w:style>
  <w:style w:type="paragraph" w:customStyle="1" w:styleId="0752D4F971974B81878DBBE1DFD397BE">
    <w:name w:val="0752D4F971974B81878DBBE1DFD397BE"/>
  </w:style>
  <w:style w:type="paragraph" w:customStyle="1" w:styleId="9662FA133AF04B67A697FA6A8E0847B8">
    <w:name w:val="9662FA133AF04B67A697FA6A8E0847B8"/>
  </w:style>
  <w:style w:type="paragraph" w:customStyle="1" w:styleId="BA31D499DA9248BF82F2515F7DFD427B">
    <w:name w:val="BA31D499DA9248BF82F2515F7DFD427B"/>
  </w:style>
  <w:style w:type="paragraph" w:customStyle="1" w:styleId="20E8084DCB024BDBA479C7EC9D0DF469">
    <w:name w:val="20E8084DCB024BDBA479C7EC9D0DF469"/>
  </w:style>
  <w:style w:type="paragraph" w:customStyle="1" w:styleId="45A8ECBD752A4E889F834437CB9AE0A1">
    <w:name w:val="45A8ECBD752A4E889F834437CB9AE0A1"/>
  </w:style>
  <w:style w:type="paragraph" w:customStyle="1" w:styleId="B7B18D407EBD432FA09DD8E931A68701">
    <w:name w:val="B7B18D407EBD432FA09DD8E931A68701"/>
    <w:rsid w:val="000A3B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16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Sahil Badshah</cp:lastModifiedBy>
  <cp:revision>20</cp:revision>
  <dcterms:created xsi:type="dcterms:W3CDTF">2026-06-07T04:42:00Z</dcterms:created>
  <dcterms:modified xsi:type="dcterms:W3CDTF">2026-06-07T05:07:00Z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